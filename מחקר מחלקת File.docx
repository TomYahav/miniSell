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F50E1" w14:textId="4A2C7F9D" w:rsidR="00092798" w:rsidRDefault="00A944A5" w:rsidP="00AD1C0E">
      <w:pPr>
        <w:pStyle w:val="ac"/>
        <w:bidi/>
      </w:pPr>
      <w:r>
        <w:rPr>
          <w:rFonts w:hint="cs"/>
          <w:rtl/>
        </w:rPr>
        <w:t>08/05/2025</w:t>
      </w:r>
    </w:p>
    <w:p w14:paraId="79AE821B" w14:textId="69F01D2C" w:rsidR="00092798" w:rsidRDefault="00A944A5" w:rsidP="00AD1C0E">
      <w:pPr>
        <w:pStyle w:val="a8"/>
        <w:bidi/>
      </w:pPr>
      <w:r>
        <w:rPr>
          <w:rFonts w:hint="cs"/>
          <w:rtl/>
        </w:rPr>
        <w:t xml:space="preserve">מחקר מערכת הקבצים java.io.file </w:t>
      </w:r>
    </w:p>
    <w:p w14:paraId="36C232C1" w14:textId="3561FA6C" w:rsidR="00092798" w:rsidRDefault="00A944A5" w:rsidP="00D3587D">
      <w:pPr>
        <w:pStyle w:val="1"/>
        <w:bidi/>
      </w:pPr>
      <w:r>
        <w:rPr>
          <w:rFonts w:hint="cs"/>
          <w:rtl/>
        </w:rPr>
        <w:t xml:space="preserve">איך ניצור תיקייה ב - java? </w:t>
      </w:r>
    </w:p>
    <w:p w14:paraId="653DC00F" w14:textId="243268E5" w:rsidR="00E15739" w:rsidRDefault="00C82FF5" w:rsidP="00E15739">
      <w:pPr>
        <w:bidi/>
        <w:rPr>
          <w:rtl/>
          <w:lang w:val="en-US"/>
        </w:rPr>
      </w:pPr>
      <w:r>
        <w:rPr>
          <w:rFonts w:hint="cs"/>
          <w:rtl/>
        </w:rPr>
        <w:t xml:space="preserve">על מנת ליצור תיקייה בג׳אווה אנחנו נתחיל ב לייבא את </w:t>
      </w:r>
      <w:r w:rsidR="0098250C">
        <w:rPr>
          <w:rFonts w:hint="cs"/>
          <w:rtl/>
        </w:rPr>
        <w:t>מחלקת</w:t>
      </w:r>
      <w:r>
        <w:rPr>
          <w:rFonts w:hint="cs"/>
          <w:rtl/>
        </w:rPr>
        <w:t xml:space="preserve">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</w:rPr>
        <w:t>java.io.file</w:t>
      </w:r>
      <w:r>
        <w:rPr>
          <w:rFonts w:hint="cs"/>
          <w:rtl/>
          <w:lang w:val="en-US"/>
        </w:rPr>
        <w:t xml:space="preserve">  </w:t>
      </w:r>
      <w:r w:rsidR="0098250C">
        <w:rPr>
          <w:rFonts w:hint="cs"/>
          <w:rtl/>
          <w:lang w:val="en-US"/>
        </w:rPr>
        <w:t>לאחר מכן</w:t>
      </w:r>
      <w:r>
        <w:rPr>
          <w:rFonts w:hint="cs"/>
          <w:rtl/>
          <w:lang w:val="en-US"/>
        </w:rPr>
        <w:t xml:space="preserve"> אנחנו ניצור </w:t>
      </w:r>
      <w:r w:rsidR="0098250C">
        <w:rPr>
          <w:rFonts w:hint="cs"/>
          <w:rtl/>
          <w:lang w:val="en-US"/>
        </w:rPr>
        <w:t>אובייקט</w:t>
      </w:r>
      <w:r>
        <w:rPr>
          <w:rFonts w:hint="cs"/>
          <w:rtl/>
          <w:lang w:val="en-US"/>
        </w:rPr>
        <w:t xml:space="preserve"> חדש מסוג ile</w:t>
      </w:r>
      <w:r w:rsidR="0098250C">
        <w:rPr>
          <w:lang w:val="en-US"/>
        </w:rPr>
        <w:t>F</w:t>
      </w:r>
      <w:r>
        <w:rPr>
          <w:rFonts w:hint="cs"/>
          <w:rtl/>
          <w:lang w:val="en-US"/>
        </w:rPr>
        <w:t xml:space="preserve"> ונפנה לו מקום חדש בזיכרון, ונכניס לו מחרוזת שתייצג את </w:t>
      </w:r>
      <w:r w:rsidR="006109DC">
        <w:rPr>
          <w:rFonts w:hint="cs"/>
          <w:rtl/>
          <w:lang w:val="en-US"/>
        </w:rPr>
        <w:t xml:space="preserve">הנתיב אל המקום בו נרצה ליצור את התיקייה ובסופה נרשום את השם המיועד לתיקייה </w:t>
      </w:r>
      <w:r w:rsidR="0098250C">
        <w:rPr>
          <w:rFonts w:hint="cs"/>
          <w:rtl/>
          <w:lang w:val="en-US"/>
        </w:rPr>
        <w:t>אל המקום בו נרצה לבצע פעולות.</w:t>
      </w:r>
    </w:p>
    <w:p w14:paraId="3E72612B" w14:textId="77777777" w:rsidR="00CC5E65" w:rsidRDefault="00782937" w:rsidP="009E530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נקראה </w:t>
      </w:r>
      <w:r w:rsidR="006109DC">
        <w:rPr>
          <w:rFonts w:hint="cs"/>
          <w:rtl/>
          <w:lang w:val="en-US"/>
        </w:rPr>
        <w:t>למתודת</w:t>
      </w:r>
      <w:r>
        <w:rPr>
          <w:rFonts w:hint="cs"/>
          <w:rtl/>
          <w:lang w:val="en-US"/>
        </w:rPr>
        <w:t xml:space="preserve"> mkdir</w:t>
      </w:r>
      <w:r w:rsidR="00CC5E65">
        <w:rPr>
          <w:lang w:val="en-US"/>
        </w:rPr>
        <w:t>,</w:t>
      </w:r>
      <w:r w:rsidR="00CC5E65">
        <w:rPr>
          <w:rFonts w:hint="cs"/>
          <w:rtl/>
          <w:lang w:val="en-US"/>
        </w:rPr>
        <w:t xml:space="preserve"> אשר </w:t>
      </w:r>
      <w:r>
        <w:rPr>
          <w:rFonts w:hint="cs"/>
          <w:rtl/>
          <w:lang w:val="en-US"/>
        </w:rPr>
        <w:t xml:space="preserve">ליצור לנו תיקייה חדשה. הפונקציה הזו לא מבקשת כלום ומחזירה boolean. מה שקורה הוא שהיא יוצרת תיקייה חדשה במיקום </w:t>
      </w:r>
      <w:r w:rsidR="00CC5E65">
        <w:rPr>
          <w:rFonts w:hint="cs"/>
          <w:rtl/>
          <w:lang w:val="en-US"/>
        </w:rPr>
        <w:t>שהכנסנו במחרוזת</w:t>
      </w:r>
      <w:r>
        <w:rPr>
          <w:rFonts w:hint="cs"/>
          <w:rtl/>
          <w:lang w:val="en-US"/>
        </w:rPr>
        <w:t xml:space="preserve"> </w:t>
      </w:r>
      <w:r w:rsidR="00CC5E65">
        <w:rPr>
          <w:rFonts w:hint="cs"/>
          <w:rtl/>
          <w:lang w:val="en-US"/>
        </w:rPr>
        <w:t>ל</w:t>
      </w:r>
      <w:r>
        <w:rPr>
          <w:rFonts w:hint="cs"/>
          <w:rtl/>
          <w:lang w:val="en-US"/>
        </w:rPr>
        <w:t>אובייקט והיא מחזירה אם הפעולה עברה בהצלחה ונפתחה תיקייה (true)  ואם הפעולה נכשלה</w:t>
      </w:r>
      <w:r w:rsidR="00CC5E65">
        <w:rPr>
          <w:rFonts w:hint="cs"/>
          <w:rtl/>
          <w:lang w:val="en-US"/>
        </w:rPr>
        <w:t xml:space="preserve"> מכל סיבה ש</w:t>
      </w:r>
      <w:r>
        <w:rPr>
          <w:rFonts w:hint="cs"/>
          <w:rtl/>
          <w:lang w:val="en-US"/>
        </w:rPr>
        <w:t xml:space="preserve">היא </w:t>
      </w:r>
      <w:r w:rsidR="00CC5E65">
        <w:rPr>
          <w:rFonts w:hint="cs"/>
          <w:rtl/>
          <w:lang w:val="en-US"/>
        </w:rPr>
        <w:t>תחזיר</w:t>
      </w:r>
      <w:r>
        <w:rPr>
          <w:rFonts w:hint="cs"/>
          <w:rtl/>
          <w:lang w:val="en-US"/>
        </w:rPr>
        <w:t xml:space="preserve"> (false).</w:t>
      </w:r>
    </w:p>
    <w:p w14:paraId="5A25C290" w14:textId="5DF8F9DB" w:rsidR="00782937" w:rsidRDefault="008A5965" w:rsidP="00CC5E6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במידה והכנסנו נתיב </w:t>
      </w:r>
      <w:r w:rsidR="00CC5E65">
        <w:rPr>
          <w:rFonts w:hint="cs"/>
          <w:rtl/>
          <w:lang w:val="en-US"/>
        </w:rPr>
        <w:t xml:space="preserve">ליצירת </w:t>
      </w:r>
      <w:r>
        <w:rPr>
          <w:rFonts w:hint="cs"/>
          <w:rtl/>
          <w:lang w:val="en-US"/>
        </w:rPr>
        <w:t xml:space="preserve">תיקייה שלא קיימת </w:t>
      </w:r>
      <w:r w:rsidR="00CC5E65">
        <w:rPr>
          <w:rFonts w:hint="cs"/>
          <w:rtl/>
          <w:lang w:val="en-US"/>
        </w:rPr>
        <w:t xml:space="preserve">שנמצאת בתוך תיקייה שגם לא </w:t>
      </w:r>
      <w:r>
        <w:rPr>
          <w:rFonts w:hint="cs"/>
          <w:rtl/>
          <w:lang w:val="en-US"/>
        </w:rPr>
        <w:t xml:space="preserve">מחלקת </w:t>
      </w:r>
      <w:r>
        <w:rPr>
          <w:lang w:val="en-US"/>
        </w:rPr>
        <w:t>File</w:t>
      </w:r>
      <w:r>
        <w:rPr>
          <w:rFonts w:hint="cs"/>
          <w:rtl/>
          <w:lang w:val="en-US"/>
        </w:rPr>
        <w:t xml:space="preserve"> תיצור את שתיהן ביחד.</w:t>
      </w:r>
    </w:p>
    <w:p w14:paraId="6FBA2F30" w14:textId="3BE5840D" w:rsidR="00EC1183" w:rsidRDefault="00EC1183" w:rsidP="00EC1183">
      <w:pPr>
        <w:bidi/>
        <w:rPr>
          <w:rtl/>
          <w:lang w:val="en-US"/>
        </w:rPr>
      </w:pP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7AE5A" wp14:editId="188BED06">
                <wp:simplePos x="0" y="0"/>
                <wp:positionH relativeFrom="column">
                  <wp:posOffset>-75988</wp:posOffset>
                </wp:positionH>
                <wp:positionV relativeFrom="paragraph">
                  <wp:posOffset>897679</wp:posOffset>
                </wp:positionV>
                <wp:extent cx="414867" cy="253576"/>
                <wp:effectExtent l="0" t="0" r="17145" b="13335"/>
                <wp:wrapNone/>
                <wp:docPr id="169094889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2535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897FF" id="אליפסה 1" o:spid="_x0000_s1026" style="position:absolute;left:0;text-align:left;margin-left:-6pt;margin-top:70.7pt;width:32.65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CC1C36" wp14:editId="4206E7EA">
                <wp:simplePos x="0" y="0"/>
                <wp:positionH relativeFrom="column">
                  <wp:posOffset>3335867</wp:posOffset>
                </wp:positionH>
                <wp:positionV relativeFrom="paragraph">
                  <wp:posOffset>76623</wp:posOffset>
                </wp:positionV>
                <wp:extent cx="1710478" cy="296334"/>
                <wp:effectExtent l="0" t="0" r="17145" b="8890"/>
                <wp:wrapNone/>
                <wp:docPr id="1247999753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478" cy="2963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D46882" id="אליפסה 1" o:spid="_x0000_s1026" style="position:absolute;left:0;text-align:left;margin-left:262.65pt;margin-top:6.05pt;width:134.7pt;height:2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Pr="00EC1183">
        <w:rPr>
          <w:rFonts w:cs="Times New Roman"/>
          <w:rtl/>
          <w:lang w:val="en-US"/>
        </w:rPr>
        <w:drawing>
          <wp:inline distT="0" distB="0" distL="0" distR="0" wp14:anchorId="217763F4" wp14:editId="1C37CE0F">
            <wp:extent cx="5274945" cy="1236980"/>
            <wp:effectExtent l="0" t="0" r="0" b="0"/>
            <wp:docPr id="18433871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87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CED3" w14:textId="26681FFA" w:rsidR="00092798" w:rsidRPr="00782937" w:rsidRDefault="00782937" w:rsidP="00782937">
      <w:pPr>
        <w:pStyle w:val="1"/>
        <w:bidi/>
        <w:rPr>
          <w:lang w:val="en-US"/>
        </w:rPr>
      </w:pPr>
      <w:r>
        <w:rPr>
          <w:rFonts w:hint="cs"/>
          <w:rtl/>
        </w:rPr>
        <w:t xml:space="preserve">איך ניצור קובץ דרך </w:t>
      </w:r>
      <w:r>
        <w:rPr>
          <w:rFonts w:hint="cs"/>
          <w:rtl/>
          <w:lang w:val="en-US"/>
        </w:rPr>
        <w:t>java?</w:t>
      </w:r>
    </w:p>
    <w:p w14:paraId="44DE08EB" w14:textId="020DD5A8" w:rsidR="00782937" w:rsidRDefault="00782937" w:rsidP="00782937">
      <w:pPr>
        <w:bidi/>
        <w:rPr>
          <w:rtl/>
          <w:lang w:val="en-US"/>
        </w:rPr>
      </w:pPr>
      <w:r>
        <w:rPr>
          <w:rFonts w:hint="cs"/>
          <w:rtl/>
        </w:rPr>
        <w:t xml:space="preserve">על מנת ליצור קובץ </w:t>
      </w:r>
      <w:r>
        <w:rPr>
          <w:rFonts w:hint="cs"/>
          <w:rtl/>
        </w:rPr>
        <w:t xml:space="preserve">נתחיל ב לייבא את מחלקת </w:t>
      </w:r>
      <w:r>
        <w:rPr>
          <w:rFonts w:hint="cs"/>
          <w:rtl/>
          <w:lang w:val="en-US"/>
        </w:rPr>
        <w:t xml:space="preserve"> </w:t>
      </w:r>
      <w:r>
        <w:rPr>
          <w:rFonts w:hint="cs"/>
          <w:rtl/>
        </w:rPr>
        <w:t>java.io.file</w:t>
      </w:r>
      <w:r>
        <w:rPr>
          <w:rFonts w:hint="cs"/>
          <w:rtl/>
          <w:lang w:val="en-US"/>
        </w:rPr>
        <w:t xml:space="preserve">  לאחר מכן אנחנו ניצור אובייקט חדש מסוג ile</w:t>
      </w:r>
      <w:r>
        <w:rPr>
          <w:lang w:val="en-US"/>
        </w:rPr>
        <w:t>F</w:t>
      </w:r>
      <w:r>
        <w:rPr>
          <w:rFonts w:hint="cs"/>
          <w:rtl/>
          <w:lang w:val="en-US"/>
        </w:rPr>
        <w:t xml:space="preserve"> ונפנה לו מקום חדש בזיכרון, ונכניס לו מחרוזת שתייצג את הנתיב אל המקום בו נרצה לבצע פעולות.</w:t>
      </w:r>
    </w:p>
    <w:p w14:paraId="4519CFB7" w14:textId="67CA3A50" w:rsidR="00EC1183" w:rsidRPr="00EC1183" w:rsidRDefault="00626A25" w:rsidP="0025117D">
      <w:pPr>
        <w:bidi/>
        <w:rPr>
          <w:rtl/>
          <w:lang w:val="en-US"/>
        </w:rPr>
      </w:pP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0B9D81" wp14:editId="591576B2">
                <wp:simplePos x="0" y="0"/>
                <wp:positionH relativeFrom="column">
                  <wp:posOffset>3335867</wp:posOffset>
                </wp:positionH>
                <wp:positionV relativeFrom="paragraph">
                  <wp:posOffset>393064</wp:posOffset>
                </wp:positionV>
                <wp:extent cx="1710055" cy="524933"/>
                <wp:effectExtent l="0" t="0" r="17145" b="8890"/>
                <wp:wrapNone/>
                <wp:docPr id="1692281588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0055" cy="5249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11095" id="אליפסה 1" o:spid="_x0000_s1026" style="position:absolute;left:0;text-align:left;margin-left:262.65pt;margin-top:30.95pt;width:134.65pt;height:41.3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34F03" wp14:editId="5B680D92">
                <wp:simplePos x="0" y="0"/>
                <wp:positionH relativeFrom="column">
                  <wp:posOffset>-75777</wp:posOffset>
                </wp:positionH>
                <wp:positionV relativeFrom="paragraph">
                  <wp:posOffset>1513417</wp:posOffset>
                </wp:positionV>
                <wp:extent cx="541866" cy="168698"/>
                <wp:effectExtent l="0" t="0" r="17145" b="9525"/>
                <wp:wrapNone/>
                <wp:docPr id="1666004320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1866" cy="1686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374FE" id="אליפסה 1" o:spid="_x0000_s1026" style="position:absolute;left:0;text-align:left;margin-left:-5.95pt;margin-top:119.15pt;width:42.65pt;height:13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" filled="f" strokecolor="red" strokeweight="1pt">
                <v:stroke joinstyle="miter"/>
              </v:oval>
            </w:pict>
          </mc:Fallback>
        </mc:AlternateContent>
      </w:r>
      <w:r w:rsidR="00782937">
        <w:rPr>
          <w:rFonts w:hint="cs"/>
          <w:rtl/>
        </w:rPr>
        <w:t xml:space="preserve">אחר מכן </w:t>
      </w:r>
      <w:r w:rsidR="006109DC">
        <w:rPr>
          <w:rFonts w:hint="cs"/>
          <w:rtl/>
        </w:rPr>
        <w:t xml:space="preserve">נקרה למתודה </w:t>
      </w:r>
      <w:r w:rsidR="006109DC" w:rsidRPr="006109DC">
        <w:rPr>
          <w:rFonts w:hint="cs"/>
          <w:rtl/>
        </w:rPr>
        <w:t xml:space="preserve"> </w:t>
      </w:r>
      <w:r w:rsidR="006109DC" w:rsidRPr="006109DC">
        <w:t>createNewFile</w:t>
      </w:r>
      <w:r w:rsidR="006109DC">
        <w:rPr>
          <w:rFonts w:hint="cs"/>
          <w:rtl/>
        </w:rPr>
        <w:t xml:space="preserve"> המתודה </w:t>
      </w:r>
      <w:r w:rsidR="008A5965">
        <w:rPr>
          <w:rFonts w:hint="cs"/>
          <w:rtl/>
        </w:rPr>
        <w:t xml:space="preserve">לא מבקשת כלום, ומחזירה </w:t>
      </w:r>
      <w:r w:rsidR="008A5965">
        <w:rPr>
          <w:lang w:val="en-US"/>
        </w:rPr>
        <w:t>Boolean</w:t>
      </w:r>
      <w:r w:rsidR="008A5965">
        <w:rPr>
          <w:rFonts w:hint="cs"/>
          <w:rtl/>
          <w:lang w:val="en-US"/>
        </w:rPr>
        <w:t xml:space="preserve"> אם הפעולה של יצירת הקובץ עברה בהצלחה.</w:t>
      </w:r>
      <w:r w:rsidR="0025117D" w:rsidRPr="0025117D">
        <w:rPr>
          <w:noProof/>
        </w:rPr>
        <w:t xml:space="preserve"> </w:t>
      </w:r>
      <w:r w:rsidRPr="00626A25">
        <w:rPr>
          <w:rFonts w:cs="Times New Roman"/>
          <w:rtl/>
          <w:lang w:val="en-US"/>
        </w:rPr>
        <w:drawing>
          <wp:inline distT="0" distB="0" distL="0" distR="0" wp14:anchorId="76277806" wp14:editId="1F3E7950">
            <wp:extent cx="5274945" cy="1286510"/>
            <wp:effectExtent l="0" t="0" r="0" b="0"/>
            <wp:docPr id="1266353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3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F4C" w14:textId="43A28284" w:rsidR="009E5306" w:rsidRDefault="008A5965" w:rsidP="009E5306">
      <w:pPr>
        <w:pStyle w:val="1"/>
        <w:bidi/>
        <w:rPr>
          <w:rtl/>
        </w:rPr>
      </w:pPr>
      <w:r>
        <w:rPr>
          <w:rFonts w:hint="cs"/>
          <w:rtl/>
        </w:rPr>
        <w:t>איך בודקים אם קובץ או תיקייה קיימים?</w:t>
      </w:r>
      <w:r w:rsidR="00626A25" w:rsidRPr="00626A25">
        <w:rPr>
          <w:rFonts w:cs="Times New Roman"/>
          <w:noProof/>
          <w:rtl/>
          <w:lang w:val="he-IL"/>
        </w:rPr>
        <w:t xml:space="preserve"> </w:t>
      </w:r>
    </w:p>
    <w:p w14:paraId="321D0F36" w14:textId="3594E29F" w:rsidR="008A5965" w:rsidRPr="009E5306" w:rsidRDefault="008A5965" w:rsidP="009E5306">
      <w:pPr>
        <w:bidi/>
        <w:rPr>
          <w:rtl/>
        </w:rPr>
      </w:pPr>
      <w:r>
        <w:rPr>
          <w:rFonts w:hint="cs"/>
          <w:rtl/>
        </w:rPr>
        <w:t xml:space="preserve">כדי לבדוק אם קובץ קיים במחשב או לא נדרש לייצר אובייקט חדש מסוג </w:t>
      </w:r>
      <w:r>
        <w:rPr>
          <w:lang w:val="en-US"/>
        </w:rPr>
        <w:t>File</w:t>
      </w:r>
      <w:r>
        <w:rPr>
          <w:rFonts w:hint="cs"/>
          <w:rtl/>
          <w:lang w:val="en-US"/>
        </w:rPr>
        <w:t xml:space="preserve"> לתת לו שם. לאחר מכן הוא יבקש מחרוזת נכניס את </w:t>
      </w:r>
      <w:r w:rsidR="00540193">
        <w:rPr>
          <w:rFonts w:hint="cs"/>
          <w:rtl/>
          <w:lang w:val="en-US"/>
        </w:rPr>
        <w:t xml:space="preserve">הנתיב ובסופו את </w:t>
      </w:r>
      <w:r>
        <w:rPr>
          <w:rFonts w:hint="cs"/>
          <w:rtl/>
          <w:lang w:val="en-US"/>
        </w:rPr>
        <w:t xml:space="preserve">שם התיקייה / קובץ </w:t>
      </w:r>
      <w:r w:rsidR="00540193">
        <w:rPr>
          <w:rFonts w:hint="cs"/>
          <w:rtl/>
          <w:lang w:val="en-US"/>
        </w:rPr>
        <w:t>עליו</w:t>
      </w:r>
      <w:r>
        <w:rPr>
          <w:rFonts w:hint="cs"/>
          <w:rtl/>
          <w:lang w:val="en-US"/>
        </w:rPr>
        <w:t xml:space="preserve"> אנחנו רוצים </w:t>
      </w:r>
      <w:r w:rsidR="00540193">
        <w:rPr>
          <w:rFonts w:hint="cs"/>
          <w:rtl/>
          <w:lang w:val="en-US"/>
        </w:rPr>
        <w:t>לדעת האם הוא קיים או לא.</w:t>
      </w:r>
    </w:p>
    <w:p w14:paraId="16D2A276" w14:textId="77777777" w:rsidR="00626A25" w:rsidRDefault="00540193" w:rsidP="00FB47F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ניצור תנאי ובתוכו נרשום את שם האובייקט שיצרנו נקודה ואז נקרא למתודה של מחלקת </w:t>
      </w:r>
      <w:r>
        <w:rPr>
          <w:lang w:val="en-US"/>
        </w:rPr>
        <w:t>File</w:t>
      </w:r>
      <w:r>
        <w:rPr>
          <w:rFonts w:hint="cs"/>
          <w:rtl/>
          <w:lang w:val="en-US"/>
        </w:rPr>
        <w:t xml:space="preserve"> בשם </w:t>
      </w:r>
      <w:r>
        <w:rPr>
          <w:lang w:val="en-US"/>
        </w:rPr>
        <w:t>exists()</w:t>
      </w:r>
      <w:r>
        <w:rPr>
          <w:rFonts w:hint="cs"/>
          <w:rtl/>
          <w:lang w:val="en-US"/>
        </w:rPr>
        <w:t xml:space="preserve"> ובתוך הסוגריים המסולסלות נכניס הדפסה של ״הקובץ קיים״. לאחר מכן נכניס </w:t>
      </w:r>
      <w:r>
        <w:rPr>
          <w:lang w:val="en-US"/>
        </w:rPr>
        <w:t xml:space="preserve">else </w:t>
      </w:r>
      <w:r>
        <w:rPr>
          <w:rFonts w:hint="cs"/>
          <w:rtl/>
          <w:lang w:val="en-US"/>
        </w:rPr>
        <w:t xml:space="preserve"> (אשר </w:t>
      </w:r>
      <w:r>
        <w:rPr>
          <w:rFonts w:hint="cs"/>
          <w:rtl/>
          <w:lang w:val="en-US"/>
        </w:rPr>
        <w:lastRenderedPageBreak/>
        <w:t xml:space="preserve">מוגדר כ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false</w:t>
      </w:r>
      <w:r>
        <w:rPr>
          <w:rFonts w:hint="cs"/>
          <w:rtl/>
          <w:lang w:val="en-US"/>
        </w:rPr>
        <w:t xml:space="preserve">  בהגדרה למקרה והקובץ /  תיקייה לא קיים</w:t>
      </w:r>
      <w:r w:rsidR="0067377A">
        <w:rPr>
          <w:rFonts w:hint="cs"/>
          <w:rtl/>
          <w:lang w:val="en-US"/>
        </w:rPr>
        <w:t>. בסוגריים המסולסלות נכניס דלו נכניס הדפסה שהקובץ לא קיים.</w:t>
      </w:r>
      <w:r w:rsidR="0025117D">
        <w:rPr>
          <w:lang w:val="en-US"/>
        </w:rPr>
        <w:br/>
      </w:r>
      <w:r w:rsidR="00FC4486">
        <w:rPr>
          <w:rFonts w:hint="cs"/>
          <w:rtl/>
          <w:lang w:val="en-US"/>
        </w:rPr>
        <w:t xml:space="preserve">*נקודה חשובה.  כל עבודה עם קבצים לרבות יצירת הקובץ נדרש </w:t>
      </w:r>
      <w:r w:rsidR="00626A25">
        <w:rPr>
          <w:rFonts w:hint="cs"/>
          <w:rtl/>
          <w:lang w:val="en-US"/>
        </w:rPr>
        <w:t>לייבא</w:t>
      </w:r>
      <w:r w:rsidR="00FC4486">
        <w:rPr>
          <w:rFonts w:hint="cs"/>
          <w:rtl/>
          <w:lang w:val="en-US"/>
        </w:rPr>
        <w:t xml:space="preserve"> פונקציה נוספת ממחלקת </w:t>
      </w:r>
      <w:r w:rsidR="00FC4486">
        <w:rPr>
          <w:lang w:val="en-US"/>
        </w:rPr>
        <w:t>java.io</w:t>
      </w:r>
      <w:r w:rsidR="00FC4486">
        <w:rPr>
          <w:rFonts w:hint="cs"/>
          <w:rtl/>
          <w:lang w:val="en-US"/>
        </w:rPr>
        <w:t xml:space="preserve">. ושמה </w:t>
      </w:r>
      <w:r w:rsidR="0067377A">
        <w:rPr>
          <w:rFonts w:hint="cs"/>
          <w:rtl/>
          <w:lang w:val="en-US"/>
        </w:rPr>
        <w:t xml:space="preserve"> </w:t>
      </w:r>
      <w:proofErr w:type="spellStart"/>
      <w:r w:rsidR="00FC4486">
        <w:rPr>
          <w:lang w:val="en-US"/>
        </w:rPr>
        <w:t>IoException</w:t>
      </w:r>
      <w:proofErr w:type="spellEnd"/>
      <w:r w:rsidR="00FC4486">
        <w:rPr>
          <w:rFonts w:hint="cs"/>
          <w:rtl/>
          <w:lang w:val="en-US"/>
        </w:rPr>
        <w:t xml:space="preserve"> מתודה זו אחראית לזהות שגיאות בזמן אמת ולטפל בהן בעזרת מתודה שנקראת </w:t>
      </w:r>
      <w:r w:rsidR="00FC4486">
        <w:rPr>
          <w:lang w:val="en-US"/>
        </w:rPr>
        <w:t>throw</w:t>
      </w:r>
      <w:r w:rsidR="00FC4486">
        <w:rPr>
          <w:rFonts w:hint="cs"/>
          <w:rtl/>
          <w:lang w:val="en-US"/>
        </w:rPr>
        <w:t xml:space="preserve">. אם </w:t>
      </w:r>
      <w:r w:rsidR="00FC4486" w:rsidRPr="00626A25">
        <w:rPr>
          <w:rFonts w:hint="cs"/>
          <w:b/>
          <w:bCs/>
          <w:rtl/>
          <w:lang w:val="en-US"/>
        </w:rPr>
        <w:t>לא</w:t>
      </w:r>
      <w:r w:rsidR="00FC4486">
        <w:rPr>
          <w:rFonts w:hint="cs"/>
          <w:rtl/>
          <w:lang w:val="en-US"/>
        </w:rPr>
        <w:t xml:space="preserve"> נשתמש בפונקציה הזו</w:t>
      </w:r>
      <w:r w:rsidR="00626A25">
        <w:rPr>
          <w:rFonts w:hint="cs"/>
          <w:rtl/>
          <w:lang w:val="en-US"/>
        </w:rPr>
        <w:t xml:space="preserve">, </w:t>
      </w:r>
      <w:r w:rsidR="00FC4486">
        <w:rPr>
          <w:rFonts w:hint="cs"/>
          <w:rtl/>
          <w:lang w:val="en-US"/>
        </w:rPr>
        <w:t>כאשר ננסה לגשת לקובץ שאין לנו הרשאה אליו או לפתוח קובץ בת</w:t>
      </w:r>
      <w:r w:rsidR="00626A25">
        <w:rPr>
          <w:rFonts w:hint="cs"/>
          <w:rtl/>
          <w:lang w:val="en-US"/>
        </w:rPr>
        <w:t>י</w:t>
      </w:r>
      <w:r w:rsidR="00FC4486">
        <w:rPr>
          <w:rFonts w:hint="cs"/>
          <w:rtl/>
          <w:lang w:val="en-US"/>
        </w:rPr>
        <w:t xml:space="preserve">קייה שאין לנו גישה אליה זה יריץ שגיאה והקוד שלנו יקרוס. כאשר נשתמש במחלקה ובפונקציה </w:t>
      </w:r>
    </w:p>
    <w:p w14:paraId="51390148" w14:textId="7F9F07F4" w:rsidR="00FB47FD" w:rsidRDefault="00FC4486" w:rsidP="00626A2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שהוזכרה לעיל ובעת הקומפילציה הקוד ינסה לגשת לתיקייה ללא הרשאה הפונקציה ״</w:t>
      </w:r>
      <w:proofErr w:type="spellStart"/>
      <w:r>
        <w:rPr>
          <w:rFonts w:hint="cs"/>
          <w:rtl/>
          <w:lang w:val="en-US"/>
        </w:rPr>
        <w:t>תדרופ</w:t>
      </w:r>
      <w:proofErr w:type="spellEnd"/>
      <w:r>
        <w:rPr>
          <w:rFonts w:hint="cs"/>
          <w:rtl/>
          <w:lang w:val="en-US"/>
        </w:rPr>
        <w:t xml:space="preserve">״ את </w:t>
      </w:r>
      <w:r w:rsidR="00FB47FD">
        <w:rPr>
          <w:rFonts w:hint="cs"/>
          <w:rtl/>
          <w:lang w:val="en-US"/>
        </w:rPr>
        <w:t>החסימה ותמשיך לשורה הבאה בקוד מבלי לקרוס.</w:t>
      </w:r>
      <w:r>
        <w:rPr>
          <w:rFonts w:hint="cs"/>
          <w:rtl/>
          <w:lang w:val="en-US"/>
        </w:rPr>
        <w:t xml:space="preserve"> </w:t>
      </w:r>
      <w:r w:rsidR="00FB47FD">
        <w:rPr>
          <w:rFonts w:hint="cs"/>
          <w:rtl/>
          <w:lang w:val="en-US"/>
        </w:rPr>
        <w:t>*</w:t>
      </w:r>
    </w:p>
    <w:p w14:paraId="260BE1D1" w14:textId="165B1394" w:rsidR="00626A25" w:rsidRDefault="003B646A" w:rsidP="003B646A">
      <w:pPr>
        <w:bidi/>
        <w:rPr>
          <w:lang w:val="en-US"/>
        </w:rPr>
      </w:pP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0430B" wp14:editId="00D21422">
                <wp:simplePos x="0" y="0"/>
                <wp:positionH relativeFrom="column">
                  <wp:posOffset>93345</wp:posOffset>
                </wp:positionH>
                <wp:positionV relativeFrom="paragraph">
                  <wp:posOffset>1736090</wp:posOffset>
                </wp:positionV>
                <wp:extent cx="965200" cy="304377"/>
                <wp:effectExtent l="0" t="0" r="12700" b="13335"/>
                <wp:wrapNone/>
                <wp:docPr id="1882835985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0" cy="3043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FB1CC" id="אליפסה 1" o:spid="_x0000_s1026" style="position:absolute;left:0;text-align:left;margin-left:7.35pt;margin-top:136.7pt;width:76pt;height:23.9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&#13;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8B27DF" wp14:editId="625EE02C">
                <wp:simplePos x="0" y="0"/>
                <wp:positionH relativeFrom="column">
                  <wp:posOffset>3022600</wp:posOffset>
                </wp:positionH>
                <wp:positionV relativeFrom="paragraph">
                  <wp:posOffset>1228513</wp:posOffset>
                </wp:positionV>
                <wp:extent cx="2023745" cy="677334"/>
                <wp:effectExtent l="0" t="0" r="8255" b="8890"/>
                <wp:wrapNone/>
                <wp:docPr id="1853579032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3745" cy="6773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1972C" id="אליפסה 1" o:spid="_x0000_s1026" style="position:absolute;left:0;text-align:left;margin-left:238pt;margin-top:96.75pt;width:159.35pt;height:53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" filled="f" strokecolor="red" strokeweight="1pt">
                <v:stroke joinstyle="miter"/>
              </v:oval>
            </w:pict>
          </mc:Fallback>
        </mc:AlternateContent>
      </w:r>
      <w:r w:rsidRPr="003B646A">
        <w:rPr>
          <w:rFonts w:cs="Times New Roman"/>
          <w:rtl/>
          <w:lang w:val="en-US"/>
        </w:rPr>
        <w:drawing>
          <wp:inline distT="0" distB="0" distL="0" distR="0" wp14:anchorId="3D3F36A3" wp14:editId="7CD2A66E">
            <wp:extent cx="5274945" cy="2277533"/>
            <wp:effectExtent l="0" t="0" r="0" b="0"/>
            <wp:docPr id="712285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85183" name=""/>
                    <pic:cNvPicPr/>
                  </pic:nvPicPr>
                  <pic:blipFill rotWithShape="1">
                    <a:blip r:embed="rId10"/>
                    <a:srcRect b="18392"/>
                    <a:stretch/>
                  </pic:blipFill>
                  <pic:spPr bwMode="auto">
                    <a:xfrm>
                      <a:off x="0" y="0"/>
                      <a:ext cx="5274945" cy="22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DE96B" w14:textId="65AFAD24" w:rsidR="008A5965" w:rsidRPr="0067377A" w:rsidRDefault="0067377A" w:rsidP="00FB47FD">
      <w:pPr>
        <w:pStyle w:val="1"/>
        <w:bidi/>
      </w:pPr>
      <w:r w:rsidRPr="0067377A">
        <w:rPr>
          <w:rFonts w:hint="cs"/>
          <w:rtl/>
        </w:rPr>
        <w:t>כיצד מציגים את תוכן התיקייה?</w:t>
      </w:r>
    </w:p>
    <w:p w14:paraId="3187913B" w14:textId="7A9B15F7" w:rsidR="009E5306" w:rsidRDefault="0067377A" w:rsidP="009E5306">
      <w:pPr>
        <w:bidi/>
        <w:rPr>
          <w:rtl/>
          <w:lang w:val="en-US"/>
        </w:rPr>
      </w:pPr>
      <w:r>
        <w:rPr>
          <w:rFonts w:hint="cs"/>
          <w:rtl/>
        </w:rPr>
        <w:t xml:space="preserve">על מנת להציג תוכן של תיקייה נשתמש במתודה בשם </w:t>
      </w:r>
      <w:r w:rsidR="005A5D11">
        <w:rPr>
          <w:rtl/>
        </w:rPr>
        <w:t>–</w:t>
      </w:r>
      <w:r>
        <w:rPr>
          <w:rFonts w:hint="cs"/>
          <w:rtl/>
        </w:rPr>
        <w:t xml:space="preserve"> </w:t>
      </w:r>
      <w:r w:rsidR="005A5D11">
        <w:rPr>
          <w:lang w:val="en-US"/>
        </w:rPr>
        <w:t>list()</w:t>
      </w:r>
      <w:r w:rsidR="005A5D11">
        <w:rPr>
          <w:rFonts w:hint="cs"/>
          <w:rtl/>
          <w:lang w:val="en-US"/>
        </w:rPr>
        <w:t xml:space="preserve"> מתודה זו לא מבקשת כלום ומחזירה מערך של אובייקט </w:t>
      </w:r>
      <w:r w:rsidR="005A5D11">
        <w:rPr>
          <w:lang w:val="en-US"/>
        </w:rPr>
        <w:t>File</w:t>
      </w:r>
      <w:r w:rsidR="005A5D11">
        <w:rPr>
          <w:rFonts w:hint="cs"/>
          <w:rtl/>
          <w:lang w:val="en-US"/>
        </w:rPr>
        <w:t xml:space="preserve">. על מנת להשתמש בבטחה בפונקציה זו נדרש להשתמש בפונקציה נוספת בשם </w:t>
      </w:r>
      <w:r w:rsidR="009E5306">
        <w:rPr>
          <w:lang w:val="en-US"/>
        </w:rPr>
        <w:t>isDirectory()</w:t>
      </w:r>
      <w:r w:rsidR="009E5306">
        <w:rPr>
          <w:rFonts w:hint="cs"/>
          <w:rtl/>
          <w:lang w:val="en-US"/>
        </w:rPr>
        <w:t xml:space="preserve"> מה שהיא עושה זה לוודא שא</w:t>
      </w:r>
      <w:r w:rsidR="009E5306">
        <w:rPr>
          <w:rFonts w:hint="cs"/>
          <w:rtl/>
        </w:rPr>
        <w:t xml:space="preserve">כן ״התיקייה״ היא אכן תיקייה ולא קובץ או משהו אחר. מכיוון שאם אנחנו נצביע על קובץ ונקרא לפונקציה </w:t>
      </w:r>
      <w:r w:rsidR="009E5306">
        <w:rPr>
          <w:lang w:val="en-US"/>
        </w:rPr>
        <w:t>list</w:t>
      </w:r>
      <w:r w:rsidR="009E5306">
        <w:rPr>
          <w:rFonts w:hint="cs"/>
          <w:rtl/>
          <w:lang w:val="en-US"/>
        </w:rPr>
        <w:t xml:space="preserve"> נקבל </w:t>
      </w:r>
      <w:r w:rsidR="009E5306">
        <w:rPr>
          <w:lang w:val="en-US"/>
        </w:rPr>
        <w:t>null</w:t>
      </w:r>
      <w:r w:rsidR="009E5306">
        <w:rPr>
          <w:rFonts w:hint="cs"/>
          <w:rtl/>
          <w:lang w:val="en-US"/>
        </w:rPr>
        <w:t>.</w:t>
      </w:r>
    </w:p>
    <w:p w14:paraId="4107A03F" w14:textId="0874BAE1" w:rsidR="009E5306" w:rsidRDefault="00394537" w:rsidP="009E5306">
      <w:pPr>
        <w:bidi/>
        <w:rPr>
          <w:rtl/>
        </w:rPr>
      </w:pP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320A08" wp14:editId="5EACDBA7">
                <wp:simplePos x="0" y="0"/>
                <wp:positionH relativeFrom="column">
                  <wp:posOffset>422910</wp:posOffset>
                </wp:positionH>
                <wp:positionV relativeFrom="paragraph">
                  <wp:posOffset>835448</wp:posOffset>
                </wp:positionV>
                <wp:extent cx="1143000" cy="744855"/>
                <wp:effectExtent l="0" t="0" r="12700" b="17145"/>
                <wp:wrapNone/>
                <wp:docPr id="2052503750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43000" cy="7448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D0D0FD" id="אליפסה 1" o:spid="_x0000_s1026" style="position:absolute;left:0;text-align:left;margin-left:33.3pt;margin-top:65.8pt;width:90pt;height:58.6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cs="Times New Roman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2597DE" wp14:editId="3AD3DE0F">
                <wp:simplePos x="0" y="0"/>
                <wp:positionH relativeFrom="column">
                  <wp:posOffset>2760133</wp:posOffset>
                </wp:positionH>
                <wp:positionV relativeFrom="paragraph">
                  <wp:posOffset>-2117</wp:posOffset>
                </wp:positionV>
                <wp:extent cx="2023745" cy="1193800"/>
                <wp:effectExtent l="0" t="0" r="8255" b="12700"/>
                <wp:wrapNone/>
                <wp:docPr id="1601075946" name="אליפסה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3745" cy="1193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3FB36" id="אליפסה 1" o:spid="_x0000_s1026" style="position:absolute;left:0;text-align:left;margin-left:217.35pt;margin-top:-.15pt;width:159.35pt;height:9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" filled="f" strokecolor="red" strokeweight="1pt">
                <v:stroke joinstyle="miter"/>
              </v:oval>
            </w:pict>
          </mc:Fallback>
        </mc:AlternateContent>
      </w:r>
      <w:r w:rsidR="00C54D05" w:rsidRPr="00C54D05">
        <w:rPr>
          <w:rFonts w:cs="Times New Roman"/>
          <w:rtl/>
        </w:rPr>
        <w:drawing>
          <wp:inline distT="0" distB="0" distL="0" distR="0" wp14:anchorId="24321EC8" wp14:editId="4147D565">
            <wp:extent cx="4627799" cy="1583267"/>
            <wp:effectExtent l="0" t="0" r="0" b="4445"/>
            <wp:docPr id="13429915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1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132" cy="16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3450" w14:textId="5B10A783" w:rsidR="00525E65" w:rsidRDefault="00394537" w:rsidP="00525E65">
      <w:pPr>
        <w:bidi/>
        <w:rPr>
          <w:rtl/>
          <w:lang w:val="en-US"/>
        </w:rPr>
      </w:pPr>
      <w:r w:rsidRPr="00394537">
        <w:rPr>
          <w:rFonts w:cs="Times New Roman"/>
          <w:b/>
          <w:bCs/>
          <w:rtl/>
          <w:lang w:val="en-US"/>
        </w:rPr>
        <w:drawing>
          <wp:anchor distT="0" distB="0" distL="114300" distR="114300" simplePos="0" relativeHeight="251670528" behindDoc="0" locked="0" layoutInCell="1" allowOverlap="1" wp14:anchorId="2D104D00" wp14:editId="6FA93E79">
            <wp:simplePos x="0" y="0"/>
            <wp:positionH relativeFrom="column">
              <wp:posOffset>3962400</wp:posOffset>
            </wp:positionH>
            <wp:positionV relativeFrom="paragraph">
              <wp:posOffset>189865</wp:posOffset>
            </wp:positionV>
            <wp:extent cx="574040" cy="236855"/>
            <wp:effectExtent l="0" t="0" r="0" b="4445"/>
            <wp:wrapSquare wrapText="bothSides"/>
            <wp:docPr id="2262576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769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306" w:rsidRPr="00394537">
        <w:rPr>
          <w:rFonts w:hint="cs"/>
          <w:b/>
          <w:bCs/>
          <w:rtl/>
        </w:rPr>
        <w:t>מקורות :</w:t>
      </w:r>
      <w:r w:rsidR="009E5306">
        <w:rPr>
          <w:rtl/>
        </w:rPr>
        <w:br/>
      </w:r>
      <w:r w:rsidR="009E5306">
        <w:rPr>
          <w:rFonts w:hint="cs"/>
          <w:rtl/>
          <w:lang w:val="en-US"/>
        </w:rPr>
        <w:t>מקו</w:t>
      </w:r>
      <w:r w:rsidR="00525E65">
        <w:rPr>
          <w:rFonts w:hint="cs"/>
          <w:rtl/>
          <w:lang w:val="en-US"/>
        </w:rPr>
        <w:t xml:space="preserve">ר 1  - </w:t>
      </w:r>
      <w:hyperlink r:id="rId13" w:history="1">
        <w:r w:rsidR="00525E65" w:rsidRPr="00CA7E99">
          <w:rPr>
            <w:rStyle w:val="Hyperlink"/>
            <w:lang w:val="en-US"/>
          </w:rPr>
          <w:t>https://www.programiz.com/java-programming/file</w:t>
        </w:r>
      </w:hyperlink>
    </w:p>
    <w:p w14:paraId="0370EA04" w14:textId="7EDE4D70" w:rsidR="00525E65" w:rsidRPr="00525E65" w:rsidRDefault="00394537" w:rsidP="00525E65">
      <w:pPr>
        <w:bidi/>
        <w:rPr>
          <w:rtl/>
          <w:lang w:val="en-US"/>
        </w:rPr>
      </w:pPr>
      <w:r w:rsidRPr="00525E65">
        <w:rPr>
          <w:rFonts w:cs="Times New Roman"/>
          <w:rtl/>
          <w:lang w:val="en-US"/>
        </w:rPr>
        <w:drawing>
          <wp:anchor distT="0" distB="0" distL="114300" distR="114300" simplePos="0" relativeHeight="251671552" behindDoc="0" locked="0" layoutInCell="1" allowOverlap="1" wp14:anchorId="7ECA6F91" wp14:editId="56381982">
            <wp:simplePos x="0" y="0"/>
            <wp:positionH relativeFrom="column">
              <wp:posOffset>3962400</wp:posOffset>
            </wp:positionH>
            <wp:positionV relativeFrom="paragraph">
              <wp:posOffset>-38523</wp:posOffset>
            </wp:positionV>
            <wp:extent cx="570230" cy="236855"/>
            <wp:effectExtent l="0" t="0" r="1270" b="4445"/>
            <wp:wrapSquare wrapText="bothSides"/>
            <wp:docPr id="7931213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213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37">
        <w:rPr>
          <w:rFonts w:cs="Times New Roman"/>
          <w:rtl/>
          <w:lang w:val="en-US"/>
        </w:rPr>
        <w:drawing>
          <wp:anchor distT="0" distB="0" distL="114300" distR="114300" simplePos="0" relativeHeight="251672576" behindDoc="0" locked="0" layoutInCell="1" allowOverlap="1" wp14:anchorId="509798CB" wp14:editId="28737055">
            <wp:simplePos x="0" y="0"/>
            <wp:positionH relativeFrom="column">
              <wp:posOffset>4004310</wp:posOffset>
            </wp:positionH>
            <wp:positionV relativeFrom="paragraph">
              <wp:posOffset>283210</wp:posOffset>
            </wp:positionV>
            <wp:extent cx="533400" cy="206375"/>
            <wp:effectExtent l="0" t="0" r="0" b="0"/>
            <wp:wrapSquare wrapText="bothSides"/>
            <wp:docPr id="4810118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180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E65">
        <w:rPr>
          <w:rFonts w:hint="cs"/>
          <w:rtl/>
          <w:lang w:val="en-US"/>
        </w:rPr>
        <w:t xml:space="preserve">מקור 2  </w:t>
      </w:r>
      <w:r w:rsidR="009E5306">
        <w:rPr>
          <w:rFonts w:hint="cs"/>
          <w:rtl/>
          <w:lang w:val="en-US"/>
        </w:rPr>
        <w:t xml:space="preserve">- </w:t>
      </w:r>
      <w:hyperlink r:id="rId16" w:history="1">
        <w:r w:rsidR="009E5306" w:rsidRPr="00CA7E99">
          <w:rPr>
            <w:rStyle w:val="Hyperlink"/>
            <w:lang w:val="en-US"/>
          </w:rPr>
          <w:t>https://www.w3schools.com/java/java_files.asp</w:t>
        </w:r>
      </w:hyperlink>
    </w:p>
    <w:p w14:paraId="032DBFFF" w14:textId="169AF602" w:rsidR="009E5306" w:rsidRPr="00525E65" w:rsidRDefault="00525E65" w:rsidP="00525E65">
      <w:pPr>
        <w:bidi/>
        <w:rPr>
          <w:rtl/>
        </w:rPr>
      </w:pPr>
      <w:r>
        <w:rPr>
          <w:rFonts w:hint="cs"/>
          <w:rtl/>
          <w:lang w:val="en-US"/>
        </w:rPr>
        <w:t>מקור 3</w:t>
      </w:r>
      <w:r w:rsidR="00394537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 - </w:t>
      </w:r>
      <w:hyperlink r:id="rId17" w:history="1">
        <w:r w:rsidRPr="00CA7E99">
          <w:rPr>
            <w:rStyle w:val="Hyperlink"/>
            <w:lang w:val="en-US"/>
          </w:rPr>
          <w:t>https://www.geeksforgeeks.org/file-class-in-java</w:t>
        </w:r>
        <w:r w:rsidRPr="00CA7E99">
          <w:rPr>
            <w:rStyle w:val="Hyperlink"/>
            <w:rFonts w:cs="Times New Roman"/>
            <w:rtl/>
            <w:lang w:val="en-US"/>
          </w:rPr>
          <w:t>/</w:t>
        </w:r>
      </w:hyperlink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מגיש תם יהב 205650500</w:t>
      </w:r>
      <w:r>
        <w:rPr>
          <w:rtl/>
        </w:rPr>
        <w:br/>
      </w:r>
      <w:r>
        <w:rPr>
          <w:rFonts w:hint="cs"/>
          <w:rtl/>
        </w:rPr>
        <w:t>סטודנט מכינה שנתית.</w:t>
      </w:r>
    </w:p>
    <w:p w14:paraId="1847A3C3" w14:textId="77777777" w:rsidR="00525E65" w:rsidRPr="00525E65" w:rsidRDefault="00525E65" w:rsidP="00525E65">
      <w:pPr>
        <w:bidi/>
        <w:rPr>
          <w:rFonts w:hint="cs"/>
          <w:rtl/>
          <w:lang w:val="en-US"/>
        </w:rPr>
      </w:pPr>
    </w:p>
    <w:sectPr w:rsidR="00525E65" w:rsidRPr="00525E65">
      <w:footerReference w:type="default" r:id="rId18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8DC86" w14:textId="77777777" w:rsidR="004C7503" w:rsidRDefault="004C7503">
      <w:pPr>
        <w:spacing w:after="0" w:line="240" w:lineRule="auto"/>
      </w:pPr>
      <w:r>
        <w:separator/>
      </w:r>
    </w:p>
    <w:p w14:paraId="17E0FB7D" w14:textId="77777777" w:rsidR="004C7503" w:rsidRDefault="004C7503"/>
  </w:endnote>
  <w:endnote w:type="continuationSeparator" w:id="0">
    <w:p w14:paraId="41F83010" w14:textId="77777777" w:rsidR="004C7503" w:rsidRDefault="004C7503">
      <w:pPr>
        <w:spacing w:after="0" w:line="240" w:lineRule="auto"/>
      </w:pPr>
      <w:r>
        <w:continuationSeparator/>
      </w:r>
    </w:p>
    <w:p w14:paraId="6958AB4E" w14:textId="77777777" w:rsidR="004C7503" w:rsidRDefault="004C75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20600" w14:textId="77777777" w:rsidR="00092798" w:rsidRDefault="00AD1C0E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6AD42" w14:textId="77777777" w:rsidR="004C7503" w:rsidRDefault="004C7503">
      <w:pPr>
        <w:spacing w:after="0" w:line="240" w:lineRule="auto"/>
      </w:pPr>
      <w:r>
        <w:separator/>
      </w:r>
    </w:p>
    <w:p w14:paraId="7E718B93" w14:textId="77777777" w:rsidR="004C7503" w:rsidRDefault="004C7503"/>
  </w:footnote>
  <w:footnote w:type="continuationSeparator" w:id="0">
    <w:p w14:paraId="7709385E" w14:textId="77777777" w:rsidR="004C7503" w:rsidRDefault="004C7503">
      <w:pPr>
        <w:spacing w:after="0" w:line="240" w:lineRule="auto"/>
      </w:pPr>
      <w:r>
        <w:continuationSeparator/>
      </w:r>
    </w:p>
    <w:p w14:paraId="37C47745" w14:textId="77777777" w:rsidR="004C7503" w:rsidRDefault="004C75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FB0E3A"/>
    <w:multiLevelType w:val="multilevel"/>
    <w:tmpl w:val="E8443988"/>
    <w:lvl w:ilvl="0">
      <w:start w:val="1"/>
      <w:numFmt w:val="decimal"/>
      <w:pStyle w:val="1"/>
      <w:lvlText w:val="%1."/>
      <w:lvlJc w:val="left"/>
      <w:pPr>
        <w:ind w:left="785" w:hanging="360"/>
      </w:pPr>
      <w:rPr>
        <w:rFonts w:hint="default"/>
        <w:lang w:bidi="he-IL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336006021">
    <w:abstractNumId w:val="0"/>
  </w:num>
  <w:num w:numId="2" w16cid:durableId="1523086642">
    <w:abstractNumId w:val="0"/>
  </w:num>
  <w:num w:numId="3" w16cid:durableId="813984640">
    <w:abstractNumId w:val="0"/>
  </w:num>
  <w:num w:numId="4" w16cid:durableId="856580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A5"/>
    <w:rsid w:val="00092798"/>
    <w:rsid w:val="0025117D"/>
    <w:rsid w:val="00394537"/>
    <w:rsid w:val="003B646A"/>
    <w:rsid w:val="004B260E"/>
    <w:rsid w:val="004C7503"/>
    <w:rsid w:val="00525E65"/>
    <w:rsid w:val="00540193"/>
    <w:rsid w:val="005A5D11"/>
    <w:rsid w:val="005F356D"/>
    <w:rsid w:val="006109DC"/>
    <w:rsid w:val="00626A25"/>
    <w:rsid w:val="0067377A"/>
    <w:rsid w:val="00782937"/>
    <w:rsid w:val="00874944"/>
    <w:rsid w:val="008A5965"/>
    <w:rsid w:val="0098250C"/>
    <w:rsid w:val="009B55AD"/>
    <w:rsid w:val="009E5306"/>
    <w:rsid w:val="00A944A5"/>
    <w:rsid w:val="00AD1C0E"/>
    <w:rsid w:val="00C12883"/>
    <w:rsid w:val="00C54D05"/>
    <w:rsid w:val="00C82FF5"/>
    <w:rsid w:val="00CC5E65"/>
    <w:rsid w:val="00D3587D"/>
    <w:rsid w:val="00E15739"/>
    <w:rsid w:val="00EC1183"/>
    <w:rsid w:val="00F97668"/>
    <w:rsid w:val="00FB47FD"/>
    <w:rsid w:val="00FC4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AFD6"/>
  <w15:chartTrackingRefBased/>
  <w15:docId w15:val="{4E62DAD3-8E90-1740-BDDF-B262D4B7E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668"/>
    <w:rPr>
      <w:lang w:val="en-GB" w:bidi="he-IL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כותרת 2 תו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כותרת 3 תו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rsid w:val="00AD1C0E"/>
    <w:pPr>
      <w:pBdr>
        <w:right w:val="single" w:sz="48" w:space="4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כותרת טקסט תו"/>
    <w:basedOn w:val="a0"/>
    <w:link w:val="a8"/>
    <w:uiPriority w:val="2"/>
    <w:rsid w:val="00AD1C0E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  <w:lang w:val="en-GB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תאריך תו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ציטוט חזק תו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ציטוט תו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כותרת משנה תו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0"/>
    <w:uiPriority w:val="99"/>
    <w:semiHidden/>
    <w:rPr>
      <w:color w:val="808080"/>
    </w:rPr>
  </w:style>
  <w:style w:type="character" w:styleId="HTMLCode">
    <w:name w:val="HTML Code"/>
    <w:basedOn w:val="a0"/>
    <w:uiPriority w:val="99"/>
    <w:semiHidden/>
    <w:unhideWhenUsed/>
    <w:rsid w:val="006109D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9E5306"/>
    <w:rPr>
      <w:color w:val="58A8AD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9E53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8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rogramiz.com/java-programming/file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eeksforgeeks.org/file-class-in-jav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java/java_files.as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omyahav/Library/Containers/com.microsoft.Word/Data/Library/Application%20Support/Microsoft/Office/16.0/DTS/he-IL%7bA72EC717-555F-4641-B0BA-620880ABAFA9%7d/%7b5D2298C4-AAE0-354F-96C8-BDF83BD3939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5E862F-C27C-9145-A947-D851A33B4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יצירת מסמך בעל חלוקה לרמות.dotx</Template>
  <TotalTime>222</TotalTime>
  <Pages>2</Pages>
  <Words>471</Words>
  <Characters>2355</Characters>
  <Application>Microsoft Office Word</Application>
  <DocSecurity>0</DocSecurity>
  <Lines>19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Yahav</dc:creator>
  <cp:keywords/>
  <dc:description/>
  <cp:lastModifiedBy>Tom Yahav</cp:lastModifiedBy>
  <cp:revision>1</cp:revision>
  <dcterms:created xsi:type="dcterms:W3CDTF">2025-05-08T15:31:00Z</dcterms:created>
  <dcterms:modified xsi:type="dcterms:W3CDTF">2025-05-09T18:48:00Z</dcterms:modified>
</cp:coreProperties>
</file>